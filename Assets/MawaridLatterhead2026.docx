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84761" w14:textId="0EA4D8D6" w:rsidR="007975D3" w:rsidRPr="000E7920" w:rsidRDefault="007975D3" w:rsidP="000E7920"/>
    <w:sectPr w:rsidR="007975D3" w:rsidRPr="000E7920" w:rsidSect="007B35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50" w:right="720" w:bottom="720" w:left="720" w:header="720" w:footer="1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8E779" w14:textId="77777777" w:rsidR="00511490" w:rsidRDefault="00511490" w:rsidP="007240E0">
      <w:r>
        <w:separator/>
      </w:r>
    </w:p>
  </w:endnote>
  <w:endnote w:type="continuationSeparator" w:id="0">
    <w:p w14:paraId="1F82B37B" w14:textId="77777777" w:rsidR="00511490" w:rsidRDefault="00511490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Frutiger LT Arabic 47 Light Cn">
    <w:altName w:val="Dubai Light"/>
    <w:panose1 w:val="020B0306030504020204"/>
    <w:charset w:val="00"/>
    <w:family w:val="swiss"/>
    <w:pitch w:val="variable"/>
    <w:sig w:usb0="8000202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7BCF9" w14:textId="77777777" w:rsidR="007E78DE" w:rsidRDefault="007E78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BDCF" w14:textId="4BC3A0E5" w:rsidR="007B352F" w:rsidRPr="00CC5C26" w:rsidRDefault="007E78DE" w:rsidP="00CC5C26">
    <w:pPr>
      <w:pStyle w:val="Footer"/>
    </w:pPr>
    <w:r>
      <w:rPr>
        <w:noProof/>
      </w:rPr>
      <w:drawing>
        <wp:anchor distT="0" distB="0" distL="114300" distR="114300" simplePos="0" relativeHeight="251665408" behindDoc="0" locked="0" layoutInCell="1" allowOverlap="1" wp14:anchorId="2B0056A5" wp14:editId="30C87530">
          <wp:simplePos x="0" y="0"/>
          <wp:positionH relativeFrom="margin">
            <wp:align>left</wp:align>
          </wp:positionH>
          <wp:positionV relativeFrom="paragraph">
            <wp:posOffset>-1055370</wp:posOffset>
          </wp:positionV>
          <wp:extent cx="3381375" cy="781050"/>
          <wp:effectExtent l="0" t="0" r="9525" b="0"/>
          <wp:wrapThrough wrapText="bothSides">
            <wp:wrapPolygon edited="0">
              <wp:start x="1825" y="0"/>
              <wp:lineTo x="1825" y="7376"/>
              <wp:lineTo x="0" y="10010"/>
              <wp:lineTo x="0" y="21073"/>
              <wp:lineTo x="11439" y="21073"/>
              <wp:lineTo x="21539" y="21073"/>
              <wp:lineTo x="21539" y="0"/>
              <wp:lineTo x="1825" y="0"/>
            </wp:wrapPolygon>
          </wp:wrapThrough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81375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C5C26" w:rsidRPr="00CC5C26">
      <w:rPr>
        <w:noProof/>
      </w:rPr>
      <w:drawing>
        <wp:anchor distT="0" distB="0" distL="114300" distR="114300" simplePos="0" relativeHeight="251663360" behindDoc="1" locked="0" layoutInCell="1" allowOverlap="1" wp14:anchorId="1069A3C8" wp14:editId="5E278FD1">
          <wp:simplePos x="0" y="0"/>
          <wp:positionH relativeFrom="column">
            <wp:posOffset>5231375</wp:posOffset>
          </wp:positionH>
          <wp:positionV relativeFrom="paragraph">
            <wp:posOffset>-1066898</wp:posOffset>
          </wp:positionV>
          <wp:extent cx="2356387" cy="156576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6387" cy="15657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0BA6D" w14:textId="77777777" w:rsidR="007E78DE" w:rsidRDefault="007E7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548DD" w14:textId="77777777" w:rsidR="00511490" w:rsidRDefault="00511490" w:rsidP="007240E0">
      <w:r>
        <w:separator/>
      </w:r>
    </w:p>
  </w:footnote>
  <w:footnote w:type="continuationSeparator" w:id="0">
    <w:p w14:paraId="6AC0B35A" w14:textId="77777777" w:rsidR="00511490" w:rsidRDefault="00511490" w:rsidP="007240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D603A" w14:textId="77777777" w:rsidR="007E78DE" w:rsidRDefault="007E78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81B8E" w14:textId="2D9E2CB6" w:rsidR="00A739B7" w:rsidRDefault="00423E84">
    <w:pPr>
      <w:pStyle w:val="Header"/>
    </w:pPr>
    <w:r w:rsidRPr="00423E84">
      <w:rPr>
        <w:noProof/>
      </w:rPr>
      <w:drawing>
        <wp:anchor distT="0" distB="0" distL="114300" distR="114300" simplePos="0" relativeHeight="251664384" behindDoc="0" locked="0" layoutInCell="1" allowOverlap="1" wp14:anchorId="28261045" wp14:editId="2ADE0C9C">
          <wp:simplePos x="0" y="0"/>
          <wp:positionH relativeFrom="margin">
            <wp:posOffset>5209540</wp:posOffset>
          </wp:positionH>
          <wp:positionV relativeFrom="paragraph">
            <wp:posOffset>-85725</wp:posOffset>
          </wp:positionV>
          <wp:extent cx="1647825" cy="1095375"/>
          <wp:effectExtent l="0" t="0" r="9525" b="9525"/>
          <wp:wrapThrough wrapText="bothSides">
            <wp:wrapPolygon edited="0">
              <wp:start x="9239" y="0"/>
              <wp:lineTo x="3246" y="2630"/>
              <wp:lineTo x="0" y="4883"/>
              <wp:lineTo x="0" y="11645"/>
              <wp:lineTo x="4745" y="12021"/>
              <wp:lineTo x="0" y="13899"/>
              <wp:lineTo x="0" y="21412"/>
              <wp:lineTo x="21475" y="21412"/>
              <wp:lineTo x="21475" y="13899"/>
              <wp:lineTo x="5743" y="12021"/>
              <wp:lineTo x="21475" y="12021"/>
              <wp:lineTo x="21475" y="4508"/>
              <wp:lineTo x="17979" y="0"/>
              <wp:lineTo x="9239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A3252" w14:textId="77777777" w:rsidR="007E78DE" w:rsidRDefault="007E7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003522">
    <w:abstractNumId w:val="4"/>
  </w:num>
  <w:num w:numId="2" w16cid:durableId="1042637619">
    <w:abstractNumId w:val="3"/>
  </w:num>
  <w:num w:numId="3" w16cid:durableId="892232393">
    <w:abstractNumId w:val="5"/>
  </w:num>
  <w:num w:numId="4" w16cid:durableId="1914852964">
    <w:abstractNumId w:val="1"/>
  </w:num>
  <w:num w:numId="5" w16cid:durableId="61758772">
    <w:abstractNumId w:val="2"/>
  </w:num>
  <w:num w:numId="6" w16cid:durableId="1667900933">
    <w:abstractNumId w:val="6"/>
  </w:num>
  <w:num w:numId="7" w16cid:durableId="65938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4EE"/>
    <w:rsid w:val="00051B28"/>
    <w:rsid w:val="000562F8"/>
    <w:rsid w:val="00076F5E"/>
    <w:rsid w:val="000950A7"/>
    <w:rsid w:val="000D677B"/>
    <w:rsid w:val="000E7920"/>
    <w:rsid w:val="00123E65"/>
    <w:rsid w:val="00133CCD"/>
    <w:rsid w:val="00141724"/>
    <w:rsid w:val="00162AF3"/>
    <w:rsid w:val="00202994"/>
    <w:rsid w:val="00207FC1"/>
    <w:rsid w:val="00217F7A"/>
    <w:rsid w:val="00280008"/>
    <w:rsid w:val="00283190"/>
    <w:rsid w:val="002C5C83"/>
    <w:rsid w:val="002F1D27"/>
    <w:rsid w:val="003003C9"/>
    <w:rsid w:val="00335918"/>
    <w:rsid w:val="003374DC"/>
    <w:rsid w:val="00345427"/>
    <w:rsid w:val="00373647"/>
    <w:rsid w:val="003D029E"/>
    <w:rsid w:val="003E6206"/>
    <w:rsid w:val="00423E84"/>
    <w:rsid w:val="00471C74"/>
    <w:rsid w:val="004937B7"/>
    <w:rsid w:val="004966B3"/>
    <w:rsid w:val="00502B24"/>
    <w:rsid w:val="00511490"/>
    <w:rsid w:val="00515B7B"/>
    <w:rsid w:val="005532CA"/>
    <w:rsid w:val="0056233A"/>
    <w:rsid w:val="005C13E0"/>
    <w:rsid w:val="005C27C7"/>
    <w:rsid w:val="005F3074"/>
    <w:rsid w:val="006317B6"/>
    <w:rsid w:val="00652163"/>
    <w:rsid w:val="006801F3"/>
    <w:rsid w:val="0068269C"/>
    <w:rsid w:val="00697AA2"/>
    <w:rsid w:val="006D6A7F"/>
    <w:rsid w:val="006D7F90"/>
    <w:rsid w:val="007240E0"/>
    <w:rsid w:val="00726800"/>
    <w:rsid w:val="007975D3"/>
    <w:rsid w:val="007A57F6"/>
    <w:rsid w:val="007B352F"/>
    <w:rsid w:val="007E53AF"/>
    <w:rsid w:val="007E78DE"/>
    <w:rsid w:val="007F2D78"/>
    <w:rsid w:val="0080741A"/>
    <w:rsid w:val="00835C50"/>
    <w:rsid w:val="008737DF"/>
    <w:rsid w:val="0089000B"/>
    <w:rsid w:val="00891D92"/>
    <w:rsid w:val="008A1BE6"/>
    <w:rsid w:val="008A5CF8"/>
    <w:rsid w:val="008F1AD2"/>
    <w:rsid w:val="0091306E"/>
    <w:rsid w:val="00964D18"/>
    <w:rsid w:val="0097759D"/>
    <w:rsid w:val="00984141"/>
    <w:rsid w:val="009F1E85"/>
    <w:rsid w:val="00A21F31"/>
    <w:rsid w:val="00A359DC"/>
    <w:rsid w:val="00A36ACD"/>
    <w:rsid w:val="00A55770"/>
    <w:rsid w:val="00A67EC1"/>
    <w:rsid w:val="00A739B7"/>
    <w:rsid w:val="00A80E3C"/>
    <w:rsid w:val="00A827E8"/>
    <w:rsid w:val="00A86EE5"/>
    <w:rsid w:val="00A87EAF"/>
    <w:rsid w:val="00AA2EA7"/>
    <w:rsid w:val="00AB44EE"/>
    <w:rsid w:val="00AC4C01"/>
    <w:rsid w:val="00B44F02"/>
    <w:rsid w:val="00B7230F"/>
    <w:rsid w:val="00BC14EF"/>
    <w:rsid w:val="00BC53C7"/>
    <w:rsid w:val="00BD5A10"/>
    <w:rsid w:val="00BF5429"/>
    <w:rsid w:val="00C015E6"/>
    <w:rsid w:val="00C0292E"/>
    <w:rsid w:val="00C16EE4"/>
    <w:rsid w:val="00C967C2"/>
    <w:rsid w:val="00CB2138"/>
    <w:rsid w:val="00CC5C26"/>
    <w:rsid w:val="00D21A81"/>
    <w:rsid w:val="00D23246"/>
    <w:rsid w:val="00D36AE6"/>
    <w:rsid w:val="00D41D9A"/>
    <w:rsid w:val="00D4662E"/>
    <w:rsid w:val="00D65DD6"/>
    <w:rsid w:val="00DD55BE"/>
    <w:rsid w:val="00E157D8"/>
    <w:rsid w:val="00E7469F"/>
    <w:rsid w:val="00E8368C"/>
    <w:rsid w:val="00ED0DF7"/>
    <w:rsid w:val="00EE4DFF"/>
    <w:rsid w:val="00EE639C"/>
    <w:rsid w:val="00EF08AB"/>
    <w:rsid w:val="00F873BB"/>
    <w:rsid w:val="00F9017F"/>
    <w:rsid w:val="00FD077B"/>
    <w:rsid w:val="00FD3D5C"/>
    <w:rsid w:val="00FD3D9B"/>
    <w:rsid w:val="00FD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CB7D0F"/>
  <w15:docId w15:val="{A2457F96-2659-4BF5-8868-CEDF803A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240E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240E0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5577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paragraph" w:customStyle="1" w:styleId="AlMawaridFootnote">
    <w:name w:val="Al Mawarid Footnote"/>
    <w:link w:val="AlMawaridFootnoteChar1"/>
    <w:autoRedefine/>
    <w:qFormat/>
    <w:rsid w:val="007B352F"/>
    <w:pPr>
      <w:pBdr>
        <w:top w:val="single" w:sz="48" w:space="1" w:color="FFC000"/>
      </w:pBdr>
      <w:tabs>
        <w:tab w:val="left" w:pos="7260"/>
      </w:tabs>
      <w:autoSpaceDN w:val="0"/>
      <w:spacing w:after="120" w:line="276" w:lineRule="auto"/>
      <w:textAlignment w:val="baseline"/>
    </w:pPr>
    <w:rPr>
      <w:rFonts w:ascii="Frutiger LT Arabic 47 Light Cn" w:eastAsia="Times New Roman" w:hAnsi="Frutiger LT Arabic 47 Light Cn" w:cs="Arial"/>
      <w:i/>
      <w:iCs/>
      <w:color w:val="363A3B"/>
      <w:lang w:val="en-GB" w:eastAsia="en-GB"/>
    </w:rPr>
  </w:style>
  <w:style w:type="character" w:customStyle="1" w:styleId="AlMawaridFootnoteChar1">
    <w:name w:val="Al Mawarid Footnote Char1"/>
    <w:basedOn w:val="DefaultParagraphFont"/>
    <w:link w:val="AlMawaridFootnote"/>
    <w:rsid w:val="007B352F"/>
    <w:rPr>
      <w:rFonts w:ascii="Frutiger LT Arabic 47 Light Cn" w:eastAsia="Times New Roman" w:hAnsi="Frutiger LT Arabic 47 Light Cn" w:cs="Arial"/>
      <w:i/>
      <w:iCs/>
      <w:color w:val="363A3B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46046CE-902D-4E16-B028-85ED04566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Ahmed Y.I. Toumah</cp:lastModifiedBy>
  <cp:revision>9</cp:revision>
  <cp:lastPrinted>2016-07-26T10:28:00Z</cp:lastPrinted>
  <dcterms:created xsi:type="dcterms:W3CDTF">2021-08-18T09:27:00Z</dcterms:created>
  <dcterms:modified xsi:type="dcterms:W3CDTF">2026-03-29T08:57:00Z</dcterms:modified>
</cp:coreProperties>
</file>